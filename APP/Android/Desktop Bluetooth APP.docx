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0" w:name="_Toc16758"/>
      <w:r>
        <w:rPr>
          <w:rFonts w:hint="eastAsia"/>
          <w:lang w:val="en-US" w:eastAsia="zh-CN"/>
        </w:rPr>
        <w:t>Using Bluetooth APP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For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Android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Click the </w:t>
      </w:r>
      <w:bookmarkStart w:id="1" w:name="OLE_LINK14"/>
      <w:bookmarkStart w:id="2" w:name="OLE_LINK6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Desktop_Car</w:t>
      </w:r>
      <w:bookmarkEnd w:id="1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</w:t>
      </w:r>
      <w:bookmarkEnd w:id="2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compression package to direct install the Desktop_Car APP; installed well, appear the icon below on your mobile phone: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default" w:ascii="宋体" w:hAnsi="宋体" w:cs="宋体"/>
          <w:sz w:val="21"/>
          <w:szCs w:val="21"/>
          <w:lang w:val="en-US" w:eastAsia="zh-CN"/>
        </w:rPr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59055</wp:posOffset>
            </wp:positionV>
            <wp:extent cx="1292225" cy="1478915"/>
            <wp:effectExtent l="0" t="0" r="3175" b="14605"/>
            <wp:wrapSquare wrapText="bothSides"/>
            <wp:docPr id="1" name="图片 111" descr="Screenshot_2019-06-17-08-18-37-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1" descr="Screenshot_2019-06-17-08-18-37-92"/>
                    <pic:cNvPicPr>
                      <a:picLocks noChangeAspect="1"/>
                    </pic:cNvPicPr>
                  </pic:nvPicPr>
                  <pic:blipFill>
                    <a:blip r:embed="rId6"/>
                    <a:srcRect l="75237" t="29153" r="3642" b="58827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     </w:t>
      </w:r>
      <w:bookmarkStart w:id="5" w:name="_GoBack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Download the Desktop_Car package from </w:t>
      </w:r>
      <w:bookmarkStart w:id="3" w:name="OLE_LINK13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the </w:t>
      </w:r>
      <w:bookmarkEnd w:id="3"/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link below: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instrText xml:space="preserve"> HYPERLINK "https://fs.keyestudio.com/KS0441-APP" </w:instrTex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 w:cs="Tahoma"/>
          <w:b w:val="0"/>
          <w:bCs w:val="0"/>
          <w:sz w:val="28"/>
          <w:szCs w:val="28"/>
          <w:lang w:val="en-US" w:eastAsia="zh-CN"/>
        </w:rPr>
        <w:t>https://fs.keyestudio.com/KS0441-APP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cs="Tahoma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Or you can download the keyestudio Desktop_Car APP direct from the</w:t>
      </w:r>
      <w:r>
        <w:rPr>
          <w:rFonts w:hint="eastAsia" w:cs="Tahoma"/>
          <w:b w:val="0"/>
          <w:bCs w:val="0"/>
          <w:color w:val="984807" w:themeColor="accent6" w:themeShade="80"/>
          <w:sz w:val="28"/>
          <w:szCs w:val="28"/>
          <w:lang w:val="en-US" w:eastAsia="zh-CN"/>
        </w:rPr>
        <w:t xml:space="preserve"> Google Play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: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6462395" cy="3192780"/>
            <wp:effectExtent l="0" t="0" r="1460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default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Tap the Desktop_Car icon to enter the Bluetooth APP. As shown below.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100"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2557145" cy="5113655"/>
            <wp:effectExtent l="0" t="0" r="3175" b="6985"/>
            <wp:docPr id="3" name="图片 2" descr="Screenshot_2019-06-18-13-50-46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Screenshot_2019-06-18-13-50-46-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Done uploading the code to UNO R3 board, connect the Bluetooth module, the LED on the Bluetooth module will flash. 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Then tap the option </w:t>
      </w:r>
      <w:r>
        <w:rPr>
          <w:rFonts w:hint="eastAsia" w:cs="Tahoma"/>
          <w:b w:val="0"/>
          <w:bCs w:val="0"/>
          <w:color w:val="00B050"/>
          <w:sz w:val="28"/>
          <w:szCs w:val="28"/>
          <w:lang w:val="en-US" w:eastAsia="zh-CN"/>
        </w:rPr>
        <w:t xml:space="preserve">CONNECT 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on the APP, searching the Bluetooth.</w:t>
      </w:r>
    </w:p>
    <w:p>
      <w:pPr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483225" cy="5270500"/>
                <wp:effectExtent l="0" t="0" r="3175" b="2540"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225" cy="5270500"/>
                          <a:chOff x="3624" y="2379844"/>
                          <a:chExt cx="8635" cy="8300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76" name="图片 76" descr="图片2-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24" y="2379844"/>
                            <a:ext cx="4269" cy="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81" name="图片 81" descr="图片3-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015" y="2379844"/>
                            <a:ext cx="4244" cy="8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15pt;width:431.75pt;" coordorigin="3624,2379844" coordsize="8635,8300" o:gfxdata="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">
                <o:lock v:ext="edit" aspectratio="f"/>
                <v:shape id="_x0000_s1026" o:spid="_x0000_s1026" o:spt="75" alt="图片2-" type="#_x0000_t75" style="position:absolute;left:3624;top:2379844;height:8300;width:4269;" filled="f" o:preferrelative="t" stroked="f" coordsize="21600,21600" o:gfxdata="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0Fd9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图片3-" type="#_x0000_t75" style="position:absolute;left:8015;top:2379844;height:8297;width:4244;" filled="f" o:preferrelative="t" stroked="f" coordsize="21600,21600" o:gfxdata="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DZPz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to connect the Bluetooth. HMSoft connected, Bluetooth LED will turn on normally.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0" w:firstLineChars="0"/>
        <w:textAlignment w:val="auto"/>
        <w:outlineLvl w:val="9"/>
        <w:rPr>
          <w:rFonts w:hint="default" w:cs="Tahoma"/>
          <w:b w:val="0"/>
          <w:bCs w:val="0"/>
          <w:sz w:val="28"/>
          <w:szCs w:val="28"/>
          <w:lang w:val="en-US" w:eastAsia="zh-CN"/>
        </w:rPr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 the up button</w:t>
      </w: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357505" cy="358140"/>
            <wp:effectExtent l="0" t="0" r="8255" b="7620"/>
            <wp:docPr id="4" name="图片 3" descr="Screenshot_2019-06-17-08-21-55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Screenshot_2019-06-17-08-21-55-51"/>
                    <pic:cNvPicPr>
                      <a:picLocks noChangeAspect="1"/>
                    </pic:cNvPicPr>
                  </pic:nvPicPr>
                  <pic:blipFill>
                    <a:blip r:embed="rId11"/>
                    <a:srcRect l="40880" t="7324" r="40208" b="8320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on the APP, buzzer will make a sound </w:t>
      </w:r>
      <w:r>
        <w:rPr>
          <w:rFonts w:hint="default" w:cs="Tahoma"/>
          <w:b w:val="0"/>
          <w:bCs w:val="0"/>
          <w:sz w:val="28"/>
          <w:szCs w:val="28"/>
          <w:lang w:val="en-US" w:eastAsia="zh-CN"/>
        </w:rPr>
        <w:t>“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click, click</w:t>
      </w:r>
      <w:r>
        <w:rPr>
          <w:rFonts w:hint="default" w:cs="Tahoma"/>
          <w:b w:val="0"/>
          <w:bCs w:val="0"/>
          <w:sz w:val="28"/>
          <w:szCs w:val="28"/>
          <w:lang w:val="en-US" w:eastAsia="zh-CN"/>
        </w:rPr>
        <w:t>”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; release the button, buzzer will turn off.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br w:type="page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cs="Tahoma"/>
          <w:color w:val="002060"/>
          <w:sz w:val="28"/>
          <w:szCs w:val="28"/>
          <w:lang w:val="en-US" w:eastAsia="zh-CN"/>
        </w:rPr>
      </w:pPr>
      <w:r>
        <w:rPr>
          <w:rFonts w:hint="eastAsia" w:cs="Tahoma"/>
          <w:color w:val="002060"/>
          <w:sz w:val="28"/>
          <w:szCs w:val="28"/>
          <w:lang w:val="en-US" w:eastAsia="zh-CN"/>
        </w:rPr>
        <w:t>Below we have listed each button on the Bluetooth APP and what each button features.</w:t>
      </w:r>
    </w:p>
    <w:p>
      <w:pPr>
        <w:jc w:val="center"/>
        <w:rPr>
          <w:rFonts w:hint="eastAsia" w:cs="Tahoma"/>
          <w:color w:val="002060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drawing>
          <wp:inline distT="0" distB="0" distL="114300" distR="114300">
            <wp:extent cx="2557145" cy="5113655"/>
            <wp:effectExtent l="0" t="0" r="3175" b="6985"/>
            <wp:docPr id="5" name="图片 12" descr="Screenshot_2019-06-18-13-50-46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Screenshot_2019-06-18-13-50-46-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cs="宋体"/>
          <w:kern w:val="0"/>
          <w:sz w:val="21"/>
          <w:szCs w:val="21"/>
          <w:lang w:val="en-US" w:eastAsia="zh-CN"/>
        </w:rPr>
      </w:pPr>
    </w:p>
    <w:tbl>
      <w:tblPr>
        <w:tblStyle w:val="9"/>
        <w:tblW w:w="10182" w:type="dxa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9"/>
        <w:gridCol w:w="2069"/>
        <w:gridCol w:w="653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C0504D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APP Buttons</w: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C0504D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Functions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880745" cy="256540"/>
                  <wp:effectExtent l="0" t="0" r="3175" b="2540"/>
                  <wp:docPr id="6" name="图片 13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3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687" t="3310" r="76990" b="937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pair and connect HM-10 Bluetooth module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846455" cy="246380"/>
                  <wp:effectExtent l="0" t="0" r="6985" b="12700"/>
                  <wp:docPr id="7" name="图片 14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4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5905" t="2663" r="38394" b="93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45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enter Bluetooth control interface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1102995" cy="198755"/>
                  <wp:effectExtent l="0" t="0" r="9525" b="14605"/>
                  <wp:docPr id="8" name="图片 15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5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70709" t="3192" r="2251" b="94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disconnect the Bluetooth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vMerge w:val="restart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43255" cy="644525"/>
                  <wp:effectExtent l="0" t="0" r="12065" b="10795"/>
                  <wp:docPr id="9" name="图片 16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6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0880" t="7324" r="40208" b="83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Control character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vMerge w:val="continue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goes front; release to stop forward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484505" cy="515620"/>
                  <wp:effectExtent l="0" t="0" r="3175" b="2540"/>
                  <wp:docPr id="10" name="图片 17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7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0477" t="42953" r="42728" b="48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" cy="51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goes back; release to stop backward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542925" cy="540385"/>
                  <wp:effectExtent l="0" t="0" r="5715" b="8255"/>
                  <wp:docPr id="11" name="图片 18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8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703" t="24727" r="75983" b="656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left; release to stop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472440" cy="580390"/>
                  <wp:effectExtent l="0" t="0" r="0" b="13970"/>
                  <wp:docPr id="12" name="图片 19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9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76251" t="24677" r="6953" b="65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right; release to stop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582295" cy="335280"/>
                  <wp:effectExtent l="0" t="0" r="12065" b="0"/>
                  <wp:docPr id="13" name="图片 20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0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3440" t="18488" r="44238" b="779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send：W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the button, robot always goes straight at the fastest speed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563880" cy="321945"/>
                  <wp:effectExtent l="0" t="0" r="0" b="13335"/>
                  <wp:docPr id="14" name="图片 21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1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3239" t="38181" r="42728" b="57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send：Z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the button, robot always goes back at the fastest speed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510540" cy="424180"/>
                  <wp:effectExtent l="0" t="0" r="7620" b="2540"/>
                  <wp:docPr id="15" name="图片 22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2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3849" t="27699" r="65906" b="680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" cy="42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Q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Pressed, robot rotates to the left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467360" cy="437515"/>
                  <wp:effectExtent l="0" t="0" r="5080" b="4445"/>
                  <wp:docPr id="16" name="图片 23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3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3655" t="26692" r="25092" b="680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E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Pressed, robot rotates to the right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476885" cy="483235"/>
                  <wp:effectExtent l="0" t="0" r="10795" b="4445"/>
                  <wp:docPr id="17" name="图片 24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4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0981" t="25887" r="43231" b="66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Stop all the functions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50240" cy="581025"/>
                  <wp:effectExtent l="0" t="0" r="5080" b="13335"/>
                  <wp:docPr id="18" name="图片 25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5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213" t="65698" r="71951" b="24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start the mobile direction sensing control; click again to exit the 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732155" cy="575945"/>
                  <wp:effectExtent l="0" t="0" r="14605" b="3175"/>
                  <wp:docPr id="19" name="图片 26" descr="Screenshot_2019-06-18-13-50-46-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6" descr="Screenshot_2019-06-18-13-50-46-4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5101" t="65327" r="37622" b="239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55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bookmarkStart w:id="4" w:name="OLE_LINK15"/>
            <w:r>
              <w:rPr>
                <w:rFonts w:hint="eastAsia"/>
                <w:color w:val="000000"/>
                <w:lang w:val="en-US" w:eastAsia="zh-CN"/>
              </w:rPr>
              <w:t>Click to send：</w:t>
            </w:r>
            <w:bookmarkEnd w:id="4"/>
            <w:r>
              <w:rPr>
                <w:rFonts w:hint="eastAsia"/>
                <w:color w:val="000000"/>
                <w:lang w:val="en-US" w:eastAsia="zh-CN"/>
              </w:rPr>
              <w:t>Y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obstacle avoiding function; click Stop to exit the 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62940" cy="575945"/>
                  <wp:effectExtent l="0" t="0" r="7620" b="3175"/>
                  <wp:docPr id="20" name="图片 27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7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9701" t="65900" r="7961" b="24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Hold the button,and speak to cellphone:Go, desktop car will move forward; release and hold button again to speak: Stop, car will stop; back, go backward; left, turn left; right, turn right.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69290" cy="575945"/>
                  <wp:effectExtent l="0" t="0" r="1270" b="3175"/>
                  <wp:docPr id="21" name="图片 28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8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5710" t="76886" r="71951" b="13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send：X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line tracking function; click Stop to exit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32460" cy="575945"/>
                  <wp:effectExtent l="0" t="0" r="7620" b="3175"/>
                  <wp:docPr id="22" name="图片 29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9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8461" t="76785" r="41216" b="13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send：U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ultrasonic follow function; click Stop to exit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drawing>
                <wp:inline distT="0" distB="0" distL="114300" distR="114300">
                  <wp:extent cx="685800" cy="575945"/>
                  <wp:effectExtent l="0" t="0" r="0" b="3175"/>
                  <wp:docPr id="23" name="图片 30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0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9533" t="76852" r="7625" b="13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7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enter the music control interface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  <w:jc w:val="center"/>
        </w:trPr>
        <w:tc>
          <w:tcPr>
            <w:tcW w:w="10182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Click the music icon</w:t>
            </w:r>
            <w:r>
              <w:rPr>
                <w:rFonts w:hint="eastAsia"/>
                <w:b/>
                <w:bCs/>
                <w:color w:val="000000"/>
                <w:lang w:val="en-US" w:eastAsia="zh-CN"/>
              </w:rPr>
              <w:drawing>
                <wp:inline distT="0" distB="0" distL="114300" distR="114300">
                  <wp:extent cx="643255" cy="539750"/>
                  <wp:effectExtent l="0" t="0" r="12065" b="8890"/>
                  <wp:docPr id="24" name="图片 31" descr="Screenshot_2019-06-17-08-21-55-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31" descr="Screenshot_2019-06-17-08-21-55-5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9533" t="76852" r="7625" b="135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color w:val="000000"/>
                <w:lang w:val="en-US" w:eastAsia="zh-CN"/>
              </w:rPr>
              <w:t xml:space="preserve">to enter the music control interface; </w:t>
            </w:r>
          </w:p>
          <w:p>
            <w:pPr>
              <w:bidi w:val="0"/>
              <w:jc w:val="center"/>
              <w:rPr>
                <w:rFonts w:hint="default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Music control buttons are as below: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579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Buttons</w:t>
            </w:r>
          </w:p>
        </w:tc>
        <w:tc>
          <w:tcPr>
            <w:tcW w:w="2069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Control character</w:t>
            </w:r>
          </w:p>
        </w:tc>
        <w:tc>
          <w:tcPr>
            <w:tcW w:w="6534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74980" cy="539750"/>
                  <wp:effectExtent l="0" t="0" r="8890" b="12700"/>
                  <wp:docPr id="25" name="图片 32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2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9503" t="5389" r="7306" b="87111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7498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1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DO;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08305" cy="539750"/>
                  <wp:effectExtent l="0" t="0" r="8890" b="3175"/>
                  <wp:docPr id="26" name="图片 33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3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9793" t="15939" r="7957" b="75958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0830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2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RE;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500380" cy="539750"/>
                  <wp:effectExtent l="0" t="0" r="8890" b="2540"/>
                  <wp:docPr id="27" name="图片 34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4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8177" t="26344" r="7379" b="65868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50038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3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MI;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374015" cy="539750"/>
                  <wp:effectExtent l="0" t="0" r="8890" b="6985"/>
                  <wp:docPr id="28" name="图片 35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5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80853" t="37943" r="8752" b="54558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37401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4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FA;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389255" cy="539750"/>
                  <wp:effectExtent l="0" t="0" r="8890" b="6985"/>
                  <wp:docPr id="29" name="图片 36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6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80853" t="48795" r="8344" b="43718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38925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5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SO;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35610" cy="539750"/>
                  <wp:effectExtent l="0" t="0" r="8890" b="6350"/>
                  <wp:docPr id="30" name="图片 37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7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9214" t="59947" r="7933" b="32095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356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6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LA;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501650" cy="539750"/>
                  <wp:effectExtent l="0" t="0" r="8890" b="1270"/>
                  <wp:docPr id="31" name="图片 38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8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7960" t="70798" r="8125" b="21713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5016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7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SI;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67360" cy="539750"/>
                  <wp:effectExtent l="0" t="0" r="8890" b="5080"/>
                  <wp:docPr id="32" name="图片 39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9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77502" t="81203" r="8006" b="10429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6736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8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DO;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21640" cy="1080135"/>
                  <wp:effectExtent l="0" t="0" r="1905" b="5080"/>
                  <wp:docPr id="33" name="图片 40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40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3352" t="5064" r="80927" b="74802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21640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P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a song Happy Birthday;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drawing>
                <wp:inline distT="0" distB="0" distL="114300" distR="114300">
                  <wp:extent cx="461010" cy="720090"/>
                  <wp:effectExtent l="0" t="0" r="11430" b="11430"/>
                  <wp:docPr id="34" name="图片 41" descr="Screenshot_2019-06-17-14-21-14-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1" descr="Screenshot_2019-06-17-14-21-14-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3352" t="76959" r="80927" b="10754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0" y="0"/>
                            <a:ext cx="461010" cy="720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return to the previous step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OqXm5zwAAAAUBAAAPAAAAAAAAAAEAIAAAACIAAABkcnMvZG93bnJldi54bWxQSwECFAAUAAAA&#10;CACHTuJAJnD6yL4BAABjAwAADgAAAAAAAAABACAAAAAe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336550</wp:posOffset>
          </wp:positionH>
          <wp:positionV relativeFrom="paragraph">
            <wp:posOffset>-135255</wp:posOffset>
          </wp:positionV>
          <wp:extent cx="461645" cy="377190"/>
          <wp:effectExtent l="0" t="0" r="0" b="3810"/>
          <wp:wrapSquare wrapText="bothSides"/>
          <wp:docPr id="36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-86360</wp:posOffset>
              </wp:positionH>
              <wp:positionV relativeFrom="paragraph">
                <wp:posOffset>27305</wp:posOffset>
              </wp:positionV>
              <wp:extent cx="1282065" cy="300355"/>
              <wp:effectExtent l="0" t="0" r="0" b="0"/>
              <wp:wrapNone/>
              <wp:docPr id="3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4641215" y="439420"/>
                        <a:ext cx="1282065" cy="300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rPr>
                              <w:rFonts w:hint="eastAsia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www.keyestudio.com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H8BvadkAAAAIAQAADwAAAAAAAAABACAAAAAiAAAAZHJzL2Rvd25yZXYueG1s&#10;UEsBAhQAFAAAAAgAh07iQNUnTVIwAgAAMgQAAA4AAAAAAAAAAQAgAAAAKAEAAGRycy9lMm9Eb2Mu&#10;eG1sUEsFBgAAAAAGAAYAWQEAAMo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www.keyestudio.com</w:t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55DBAF"/>
    <w:multiLevelType w:val="singleLevel"/>
    <w:tmpl w:val="9955DBA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749FC60D"/>
    <w:multiLevelType w:val="singleLevel"/>
    <w:tmpl w:val="749FC60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48E67D2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DD67223"/>
    <w:rsid w:val="5EF13B3C"/>
    <w:rsid w:val="5F49677C"/>
    <w:rsid w:val="5FDF140B"/>
    <w:rsid w:val="60FC5DF2"/>
    <w:rsid w:val="61AF0941"/>
    <w:rsid w:val="61ED1FEE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46162C9"/>
    <w:rsid w:val="75555BF5"/>
    <w:rsid w:val="75D65D8D"/>
    <w:rsid w:val="769F2D0A"/>
    <w:rsid w:val="77136249"/>
    <w:rsid w:val="79B76717"/>
    <w:rsid w:val="7A8A274E"/>
    <w:rsid w:val="7AD75B50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2019-09-27T09:58:25Z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